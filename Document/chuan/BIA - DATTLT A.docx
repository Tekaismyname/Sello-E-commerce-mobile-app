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28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40"/>
      </w:tblGrid>
      <w:tr w:rsidR="00E25C7D" w:rsidRPr="00C578BA" w14:paraId="47207E4C" w14:textId="77777777">
        <w:trPr>
          <w:cantSplit/>
        </w:trPr>
        <w:tc>
          <w:tcPr>
            <w:tcW w:w="9640" w:type="dxa"/>
          </w:tcPr>
          <w:p w14:paraId="60F389D3" w14:textId="77777777" w:rsidR="00E25C7D" w:rsidRPr="00C578BA" w:rsidRDefault="0045776F" w:rsidP="000C219B">
            <w:pPr>
              <w:jc w:val="center"/>
            </w:pPr>
            <w:r w:rsidRPr="00C578B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0" allowOverlap="1" wp14:anchorId="206F22AB" wp14:editId="6291BDEE">
                      <wp:simplePos x="0" y="0"/>
                      <wp:positionH relativeFrom="column">
                        <wp:posOffset>-275590</wp:posOffset>
                      </wp:positionH>
                      <wp:positionV relativeFrom="paragraph">
                        <wp:posOffset>43180</wp:posOffset>
                      </wp:positionV>
                      <wp:extent cx="6309995" cy="9255125"/>
                      <wp:effectExtent l="0" t="0" r="0" b="0"/>
                      <wp:wrapNone/>
                      <wp:docPr id="3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09995" cy="925512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392988" id="Rectangle 6" o:spid="_x0000_s1026" style="position:absolute;margin-left:-21.7pt;margin-top:3.4pt;width:496.85pt;height:728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" o:allowincell="f" filled="f"/>
                  </w:pict>
                </mc:Fallback>
              </mc:AlternateContent>
            </w:r>
            <w:r w:rsidRPr="00C578B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752" behindDoc="1" locked="0" layoutInCell="0" allowOverlap="1" wp14:anchorId="0C303C10" wp14:editId="317CFB2B">
                      <wp:simplePos x="0" y="0"/>
                      <wp:positionH relativeFrom="column">
                        <wp:posOffset>-224790</wp:posOffset>
                      </wp:positionH>
                      <wp:positionV relativeFrom="paragraph">
                        <wp:posOffset>-4445</wp:posOffset>
                      </wp:positionV>
                      <wp:extent cx="6224905" cy="9348470"/>
                      <wp:effectExtent l="0" t="0" r="0" b="0"/>
                      <wp:wrapNone/>
                      <wp:docPr id="2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224905" cy="934847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99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783193" id="Rectangle 7" o:spid="_x0000_s1026" style="position:absolute;margin-left:-17.7pt;margin-top:-.35pt;width:490.15pt;height:736.1pt;z-index:-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" o:allowincell="f" filled="f" fillcolor="#ff9"/>
                  </w:pict>
                </mc:Fallback>
              </mc:AlternateContent>
            </w:r>
          </w:p>
          <w:p w14:paraId="79FB4428" w14:textId="77777777" w:rsidR="00496FDB" w:rsidRPr="00C578BA" w:rsidRDefault="00496FDB" w:rsidP="008E3853">
            <w:pPr>
              <w:pStyle w:val="Heading1"/>
              <w:rPr>
                <w:rFonts w:ascii="Times New Roman" w:hAnsi="Times New Roman"/>
                <w:sz w:val="26"/>
                <w:szCs w:val="26"/>
              </w:rPr>
            </w:pPr>
            <w:r w:rsidRPr="00C578BA">
              <w:rPr>
                <w:rFonts w:ascii="Times New Roman" w:hAnsi="Times New Roman"/>
                <w:sz w:val="26"/>
                <w:szCs w:val="26"/>
              </w:rPr>
              <w:t>BỘ GIÁO DỤC VÀ ĐÀO TẠO</w:t>
            </w:r>
          </w:p>
          <w:p w14:paraId="3772B0F0" w14:textId="77777777" w:rsidR="008E3853" w:rsidRPr="00C578BA" w:rsidRDefault="008E3853" w:rsidP="008E3853">
            <w:pPr>
              <w:pStyle w:val="Heading1"/>
              <w:rPr>
                <w:rFonts w:ascii="Times New Roman" w:hAnsi="Times New Roman"/>
                <w:sz w:val="20"/>
              </w:rPr>
            </w:pPr>
            <w:r w:rsidRPr="00C578BA">
              <w:rPr>
                <w:rFonts w:ascii="Times New Roman" w:hAnsi="Times New Roman"/>
                <w:sz w:val="26"/>
                <w:szCs w:val="26"/>
              </w:rPr>
              <w:t>TRƯỜNG ĐẠI HỌC HOA SEN</w:t>
            </w:r>
          </w:p>
          <w:p w14:paraId="45FAAB26" w14:textId="5B720819" w:rsidR="008E3853" w:rsidRPr="00C578BA" w:rsidRDefault="00AC4738" w:rsidP="008E385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6"/>
                <w:szCs w:val="26"/>
              </w:rPr>
              <w:t>KHOA CÔNG NGHỆ</w:t>
            </w:r>
          </w:p>
          <w:p w14:paraId="3C84A0FA" w14:textId="77777777" w:rsidR="00E25C7D" w:rsidRPr="00C578BA" w:rsidRDefault="00E25C7D"/>
        </w:tc>
      </w:tr>
    </w:tbl>
    <w:p w14:paraId="4499FD87" w14:textId="77777777" w:rsidR="00E25C7D" w:rsidRPr="00C578BA" w:rsidRDefault="00E25C7D">
      <w:pPr>
        <w:jc w:val="center"/>
      </w:pPr>
    </w:p>
    <w:p w14:paraId="62A00EAA" w14:textId="77777777" w:rsidR="00E25C7D" w:rsidRPr="00C578BA" w:rsidRDefault="00E25C7D">
      <w:pPr>
        <w:jc w:val="center"/>
        <w:rPr>
          <w:b/>
          <w:sz w:val="44"/>
        </w:rPr>
      </w:pPr>
    </w:p>
    <w:p w14:paraId="315F7BCE" w14:textId="77777777" w:rsidR="00E25C7D" w:rsidRPr="00C578BA" w:rsidRDefault="00E25C7D">
      <w:pPr>
        <w:jc w:val="center"/>
        <w:rPr>
          <w:b/>
          <w:sz w:val="44"/>
        </w:rPr>
      </w:pPr>
    </w:p>
    <w:p w14:paraId="371D64D4" w14:textId="77777777" w:rsidR="000C219B" w:rsidRPr="00C578BA" w:rsidRDefault="000C219B">
      <w:pPr>
        <w:jc w:val="center"/>
        <w:rPr>
          <w:b/>
          <w:sz w:val="44"/>
        </w:rPr>
      </w:pPr>
    </w:p>
    <w:p w14:paraId="7DB1EE6E" w14:textId="77777777" w:rsidR="000C219B" w:rsidRPr="00C578BA" w:rsidRDefault="00F53D4E">
      <w:pPr>
        <w:jc w:val="center"/>
        <w:rPr>
          <w:b/>
          <w:sz w:val="44"/>
        </w:rPr>
      </w:pPr>
      <w:r w:rsidRPr="00C578BA">
        <w:rPr>
          <w:b/>
          <w:noProof/>
          <w:sz w:val="44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2BC73CB" wp14:editId="32B2FE0D">
                <wp:simplePos x="0" y="0"/>
                <wp:positionH relativeFrom="column">
                  <wp:posOffset>-298450</wp:posOffset>
                </wp:positionH>
                <wp:positionV relativeFrom="paragraph">
                  <wp:posOffset>64135</wp:posOffset>
                </wp:positionV>
                <wp:extent cx="6013450" cy="1140460"/>
                <wp:effectExtent l="0" t="0" r="0" b="0"/>
                <wp:wrapNone/>
                <wp:docPr id="1" name="WordArt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6013450" cy="114046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41EDDD" w14:textId="77777777" w:rsidR="00F53D4E" w:rsidRPr="00F53D4E" w:rsidRDefault="00F53D4E" w:rsidP="0045776F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Tahoma" w:eastAsia="Tahoma" w:hAnsi="Tahoma" w:cs="Tahoma"/>
                                <w:shadow/>
                                <w:color w:val="000000"/>
                                <w:sz w:val="64"/>
                                <w:szCs w:val="64"/>
                                <w14:shadow w14:blurRad="0" w14:dist="45847" w14:dir="2021404" w14:sx="100000" w14:sy="100000" w14:kx="0" w14:ky="0" w14:algn="ctr">
                                  <w14:srgbClr w14:val="C0C0C0"/>
                                </w14:shadow>
                              </w:rPr>
                            </w:pPr>
                            <w:r w:rsidRPr="00F53D4E">
                              <w:rPr>
                                <w:rFonts w:ascii="Tahoma" w:eastAsia="Tahoma" w:hAnsi="Tahoma" w:cs="Tahoma"/>
                                <w:shadow/>
                                <w:color w:val="000000"/>
                                <w:sz w:val="64"/>
                                <w:szCs w:val="64"/>
                                <w14:shadow w14:blurRad="0" w14:dist="45847" w14:dir="2021404" w14:sx="100000" w14:sy="100000" w14:kx="0" w14:ky="0" w14:algn="ctr">
                                  <w14:srgbClr w14:val="C0C0C0"/>
                                </w14:shadow>
                              </w:rPr>
                              <w:t>BÁO CÁO</w:t>
                            </w:r>
                          </w:p>
                          <w:p w14:paraId="1D4EE332" w14:textId="77777777" w:rsidR="0045776F" w:rsidRPr="00F53D4E" w:rsidRDefault="0045776F" w:rsidP="0045776F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64"/>
                                <w:szCs w:val="64"/>
                              </w:rPr>
                            </w:pPr>
                            <w:r w:rsidRPr="00F53D4E">
                              <w:rPr>
                                <w:rFonts w:ascii="Tahoma" w:eastAsia="Tahoma" w:hAnsi="Tahoma" w:cs="Tahoma"/>
                                <w:shadow/>
                                <w:color w:val="000000"/>
                                <w:sz w:val="64"/>
                                <w:szCs w:val="64"/>
                                <w14:shadow w14:blurRad="0" w14:dist="45847" w14:dir="2021404" w14:sx="100000" w14:sy="100000" w14:kx="0" w14:ky="0" w14:algn="ctr">
                                  <w14:srgbClr w14:val="C0C0C0"/>
                                </w14:shadow>
                              </w:rPr>
                              <w:t>ĐỒ ÁN THỰC TẬP LẬP TRÌNH A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BC73CB" id="_x0000_t202" coordsize="21600,21600" o:spt="202" path="m,l,21600r21600,l21600,xe">
                <v:stroke joinstyle="miter"/>
                <v:path gradientshapeok="t" o:connecttype="rect"/>
              </v:shapetype>
              <v:shape id="WordArt 5" o:spid="_x0000_s1026" type="#_x0000_t202" style="position:absolute;left:0;text-align:left;margin-left:-23.5pt;margin-top:5.05pt;width:473.5pt;height:89.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" filled="f" stroked="f">
                <v:stroke joinstyle="round"/>
                <o:lock v:ext="edit" shapetype="t"/>
                <v:textbox style="mso-fit-shape-to-text:t">
                  <w:txbxContent>
                    <w:p w14:paraId="1541EDDD" w14:textId="77777777" w:rsidR="00F53D4E" w:rsidRPr="00F53D4E" w:rsidRDefault="00F53D4E" w:rsidP="0045776F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Tahoma" w:eastAsia="Tahoma" w:hAnsi="Tahoma" w:cs="Tahoma"/>
                          <w:shadow/>
                          <w:color w:val="000000"/>
                          <w:sz w:val="64"/>
                          <w:szCs w:val="64"/>
                          <w14:shadow w14:blurRad="0" w14:dist="45847" w14:dir="2021404" w14:sx="100000" w14:sy="100000" w14:kx="0" w14:ky="0" w14:algn="ctr">
                            <w14:srgbClr w14:val="C0C0C0"/>
                          </w14:shadow>
                        </w:rPr>
                      </w:pPr>
                      <w:r w:rsidRPr="00F53D4E">
                        <w:rPr>
                          <w:rFonts w:ascii="Tahoma" w:eastAsia="Tahoma" w:hAnsi="Tahoma" w:cs="Tahoma"/>
                          <w:shadow/>
                          <w:color w:val="000000"/>
                          <w:sz w:val="64"/>
                          <w:szCs w:val="64"/>
                          <w14:shadow w14:blurRad="0" w14:dist="45847" w14:dir="2021404" w14:sx="100000" w14:sy="100000" w14:kx="0" w14:ky="0" w14:algn="ctr">
                            <w14:srgbClr w14:val="C0C0C0"/>
                          </w14:shadow>
                        </w:rPr>
                        <w:t>BÁO CÁO</w:t>
                      </w:r>
                    </w:p>
                    <w:p w14:paraId="1D4EE332" w14:textId="77777777" w:rsidR="0045776F" w:rsidRPr="00F53D4E" w:rsidRDefault="0045776F" w:rsidP="0045776F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64"/>
                          <w:szCs w:val="64"/>
                        </w:rPr>
                      </w:pPr>
                      <w:r w:rsidRPr="00F53D4E">
                        <w:rPr>
                          <w:rFonts w:ascii="Tahoma" w:eastAsia="Tahoma" w:hAnsi="Tahoma" w:cs="Tahoma"/>
                          <w:shadow/>
                          <w:color w:val="000000"/>
                          <w:sz w:val="64"/>
                          <w:szCs w:val="64"/>
                          <w14:shadow w14:blurRad="0" w14:dist="45847" w14:dir="2021404" w14:sx="100000" w14:sy="100000" w14:kx="0" w14:ky="0" w14:algn="ctr">
                            <w14:srgbClr w14:val="C0C0C0"/>
                          </w14:shadow>
                        </w:rPr>
                        <w:t>ĐỒ ÁN THỰC TẬP LẬP TRÌNH A</w:t>
                      </w:r>
                    </w:p>
                  </w:txbxContent>
                </v:textbox>
              </v:shape>
            </w:pict>
          </mc:Fallback>
        </mc:AlternateContent>
      </w:r>
    </w:p>
    <w:p w14:paraId="2E14F4DD" w14:textId="77777777" w:rsidR="000C219B" w:rsidRPr="00C578BA" w:rsidRDefault="000C219B">
      <w:pPr>
        <w:jc w:val="center"/>
        <w:rPr>
          <w:b/>
          <w:sz w:val="44"/>
        </w:rPr>
      </w:pPr>
    </w:p>
    <w:p w14:paraId="75028259" w14:textId="77777777" w:rsidR="00E25C7D" w:rsidRPr="00C578BA" w:rsidRDefault="00E25C7D">
      <w:pPr>
        <w:jc w:val="center"/>
        <w:rPr>
          <w:b/>
          <w:sz w:val="44"/>
        </w:rPr>
      </w:pPr>
    </w:p>
    <w:p w14:paraId="7C4F75C8" w14:textId="77777777" w:rsidR="00E25C7D" w:rsidRPr="00C578BA" w:rsidRDefault="00E25C7D">
      <w:pPr>
        <w:jc w:val="center"/>
        <w:rPr>
          <w:b/>
          <w:sz w:val="44"/>
        </w:rPr>
      </w:pPr>
      <w:r w:rsidRPr="00C578BA">
        <w:rPr>
          <w:b/>
          <w:sz w:val="32"/>
        </w:rPr>
        <w:tab/>
      </w:r>
    </w:p>
    <w:p w14:paraId="0F6677C4" w14:textId="77777777" w:rsidR="00E25C7D" w:rsidRPr="00C578BA" w:rsidRDefault="00E25C7D">
      <w:pPr>
        <w:tabs>
          <w:tab w:val="left" w:pos="1440"/>
          <w:tab w:val="left" w:pos="4680"/>
          <w:tab w:val="left" w:pos="4950"/>
        </w:tabs>
        <w:jc w:val="center"/>
        <w:rPr>
          <w:b/>
          <w:sz w:val="44"/>
        </w:rPr>
      </w:pPr>
    </w:p>
    <w:p w14:paraId="690D424A" w14:textId="77777777" w:rsidR="00E25C7D" w:rsidRPr="00C578BA" w:rsidRDefault="00E25C7D">
      <w:pPr>
        <w:tabs>
          <w:tab w:val="left" w:pos="1440"/>
          <w:tab w:val="left" w:pos="4680"/>
          <w:tab w:val="left" w:pos="4950"/>
        </w:tabs>
        <w:jc w:val="center"/>
        <w:rPr>
          <w:b/>
          <w:sz w:val="44"/>
        </w:rPr>
      </w:pPr>
    </w:p>
    <w:p w14:paraId="3CB4F18A" w14:textId="77777777" w:rsidR="00F53D4E" w:rsidRDefault="00F53D4E" w:rsidP="00154269">
      <w:pPr>
        <w:rPr>
          <w:b/>
          <w:sz w:val="32"/>
        </w:rPr>
      </w:pPr>
    </w:p>
    <w:p w14:paraId="04A3211D" w14:textId="77777777" w:rsidR="00E25C7D" w:rsidRPr="00C578BA" w:rsidRDefault="00C578BA" w:rsidP="00154269">
      <w:pPr>
        <w:rPr>
          <w:b/>
          <w:sz w:val="32"/>
        </w:rPr>
      </w:pPr>
      <w:r>
        <w:rPr>
          <w:b/>
          <w:sz w:val="32"/>
        </w:rPr>
        <w:t>Tên đề tài</w:t>
      </w:r>
      <w:r w:rsidR="00154269" w:rsidRPr="00C578BA">
        <w:rPr>
          <w:b/>
          <w:sz w:val="32"/>
        </w:rPr>
        <w:t xml:space="preserve">: </w:t>
      </w:r>
    </w:p>
    <w:p w14:paraId="013A112F" w14:textId="77777777" w:rsidR="00E25C7D" w:rsidRPr="00C578BA" w:rsidRDefault="00E25C7D">
      <w:pPr>
        <w:tabs>
          <w:tab w:val="left" w:pos="1440"/>
          <w:tab w:val="left" w:pos="4680"/>
        </w:tabs>
        <w:rPr>
          <w:b/>
          <w:sz w:val="32"/>
        </w:rPr>
      </w:pPr>
      <w:r w:rsidRPr="00C578BA">
        <w:rPr>
          <w:b/>
          <w:sz w:val="32"/>
        </w:rPr>
        <w:tab/>
      </w:r>
    </w:p>
    <w:p w14:paraId="2BB1DBAB" w14:textId="77777777" w:rsidR="00E25C7D" w:rsidRPr="00C578BA" w:rsidRDefault="00E25C7D">
      <w:pPr>
        <w:tabs>
          <w:tab w:val="left" w:pos="1440"/>
          <w:tab w:val="left" w:pos="4680"/>
        </w:tabs>
        <w:rPr>
          <w:b/>
          <w:sz w:val="32"/>
        </w:rPr>
      </w:pPr>
    </w:p>
    <w:p w14:paraId="6144ED50" w14:textId="77777777" w:rsidR="00E25C7D" w:rsidRDefault="00E25C7D">
      <w:pPr>
        <w:tabs>
          <w:tab w:val="left" w:pos="1440"/>
          <w:tab w:val="left" w:pos="4680"/>
        </w:tabs>
        <w:rPr>
          <w:b/>
          <w:sz w:val="32"/>
        </w:rPr>
      </w:pPr>
    </w:p>
    <w:p w14:paraId="2C50F243" w14:textId="77777777" w:rsidR="00C578BA" w:rsidRPr="00C578BA" w:rsidRDefault="00C578BA">
      <w:pPr>
        <w:tabs>
          <w:tab w:val="left" w:pos="1440"/>
          <w:tab w:val="left" w:pos="4680"/>
        </w:tabs>
        <w:rPr>
          <w:b/>
          <w:sz w:val="32"/>
        </w:rPr>
      </w:pPr>
    </w:p>
    <w:p w14:paraId="386ACE8E" w14:textId="77777777" w:rsidR="00020B5C" w:rsidRPr="00A5138E" w:rsidRDefault="00020B5C" w:rsidP="00231D56">
      <w:pPr>
        <w:tabs>
          <w:tab w:val="left" w:pos="360"/>
          <w:tab w:val="left" w:pos="3240"/>
        </w:tabs>
        <w:spacing w:after="120"/>
        <w:rPr>
          <w:b/>
          <w:sz w:val="26"/>
        </w:rPr>
      </w:pPr>
      <w:r>
        <w:rPr>
          <w:rFonts w:ascii="VNI-Helve" w:hAnsi="VNI-Helve"/>
          <w:b/>
          <w:sz w:val="26"/>
        </w:rPr>
        <w:tab/>
      </w:r>
      <w:r>
        <w:rPr>
          <w:b/>
          <w:sz w:val="26"/>
        </w:rPr>
        <w:t>Giảng viên hướng dẫn</w:t>
      </w:r>
      <w:r w:rsidRPr="00A5138E">
        <w:rPr>
          <w:b/>
          <w:sz w:val="26"/>
        </w:rPr>
        <w:tab/>
        <w:t xml:space="preserve">: </w:t>
      </w:r>
    </w:p>
    <w:p w14:paraId="7482EBBC" w14:textId="0FE3FD1D" w:rsidR="00020B5C" w:rsidRPr="00A5138E" w:rsidRDefault="00020B5C" w:rsidP="00231D56">
      <w:pPr>
        <w:tabs>
          <w:tab w:val="left" w:pos="360"/>
          <w:tab w:val="left" w:pos="3240"/>
        </w:tabs>
        <w:spacing w:after="120"/>
        <w:rPr>
          <w:b/>
          <w:sz w:val="26"/>
        </w:rPr>
      </w:pPr>
      <w:r w:rsidRPr="00A5138E">
        <w:rPr>
          <w:b/>
          <w:sz w:val="26"/>
        </w:rPr>
        <w:tab/>
      </w:r>
      <w:r>
        <w:rPr>
          <w:b/>
          <w:sz w:val="26"/>
        </w:rPr>
        <w:t>Thời gian thực hiện</w:t>
      </w:r>
      <w:r w:rsidRPr="00A5138E">
        <w:rPr>
          <w:b/>
          <w:sz w:val="26"/>
        </w:rPr>
        <w:tab/>
        <w:t xml:space="preserve">: </w:t>
      </w:r>
      <w:r w:rsidR="009F67FC">
        <w:rPr>
          <w:b/>
          <w:sz w:val="26"/>
        </w:rPr>
        <w:t xml:space="preserve">Từ </w:t>
      </w:r>
      <w:r w:rsidR="00FE27A8">
        <w:rPr>
          <w:b/>
          <w:sz w:val="26"/>
        </w:rPr>
        <w:t>1</w:t>
      </w:r>
      <w:r w:rsidR="004E6494">
        <w:rPr>
          <w:b/>
          <w:sz w:val="26"/>
        </w:rPr>
        <w:t>6</w:t>
      </w:r>
      <w:r w:rsidR="009F67FC">
        <w:rPr>
          <w:b/>
          <w:sz w:val="26"/>
        </w:rPr>
        <w:t>/0</w:t>
      </w:r>
      <w:r w:rsidR="004E6494">
        <w:rPr>
          <w:b/>
          <w:sz w:val="26"/>
        </w:rPr>
        <w:t>3</w:t>
      </w:r>
      <w:r w:rsidR="009F67FC">
        <w:rPr>
          <w:b/>
          <w:sz w:val="26"/>
        </w:rPr>
        <w:t>/202</w:t>
      </w:r>
      <w:r w:rsidR="004E6494">
        <w:rPr>
          <w:b/>
          <w:sz w:val="26"/>
        </w:rPr>
        <w:t>6</w:t>
      </w:r>
      <w:r w:rsidR="009F67FC">
        <w:rPr>
          <w:b/>
          <w:sz w:val="26"/>
        </w:rPr>
        <w:t xml:space="preserve"> đến </w:t>
      </w:r>
      <w:r w:rsidR="00FE27A8">
        <w:rPr>
          <w:b/>
          <w:sz w:val="26"/>
        </w:rPr>
        <w:t>27</w:t>
      </w:r>
      <w:r w:rsidR="009F67FC">
        <w:rPr>
          <w:b/>
          <w:sz w:val="26"/>
        </w:rPr>
        <w:t>/</w:t>
      </w:r>
      <w:r w:rsidR="004E6494">
        <w:rPr>
          <w:b/>
          <w:sz w:val="26"/>
        </w:rPr>
        <w:t>06</w:t>
      </w:r>
      <w:r w:rsidR="009F67FC">
        <w:rPr>
          <w:b/>
          <w:sz w:val="26"/>
        </w:rPr>
        <w:t>/202</w:t>
      </w:r>
      <w:r w:rsidR="004E6494">
        <w:rPr>
          <w:b/>
          <w:sz w:val="26"/>
        </w:rPr>
        <w:t>6</w:t>
      </w:r>
    </w:p>
    <w:p w14:paraId="5D9A7671" w14:textId="77777777" w:rsidR="00020B5C" w:rsidRPr="000149B3" w:rsidRDefault="00020B5C" w:rsidP="00231D56">
      <w:pPr>
        <w:tabs>
          <w:tab w:val="left" w:pos="360"/>
          <w:tab w:val="left" w:pos="3240"/>
          <w:tab w:val="left" w:pos="6480"/>
        </w:tabs>
        <w:spacing w:after="120"/>
        <w:rPr>
          <w:b/>
          <w:sz w:val="26"/>
        </w:rPr>
      </w:pPr>
      <w:r w:rsidRPr="000149B3">
        <w:rPr>
          <w:b/>
          <w:sz w:val="26"/>
        </w:rPr>
        <w:tab/>
        <w:t>Nhóm sinh viên thực hiện</w:t>
      </w:r>
      <w:r w:rsidRPr="000149B3">
        <w:rPr>
          <w:b/>
          <w:sz w:val="26"/>
        </w:rPr>
        <w:tab/>
        <w:t>: Nguyễn Văn A ( Ví dụ)</w:t>
      </w:r>
      <w:r w:rsidRPr="000149B3">
        <w:rPr>
          <w:b/>
          <w:sz w:val="26"/>
        </w:rPr>
        <w:tab/>
        <w:t xml:space="preserve">MSSV: </w:t>
      </w:r>
    </w:p>
    <w:p w14:paraId="09BEC3AA" w14:textId="77777777" w:rsidR="00020B5C" w:rsidRPr="000149B3" w:rsidRDefault="00020B5C" w:rsidP="00231D56">
      <w:pPr>
        <w:tabs>
          <w:tab w:val="left" w:pos="360"/>
          <w:tab w:val="left" w:pos="3240"/>
          <w:tab w:val="left" w:pos="6480"/>
        </w:tabs>
        <w:spacing w:after="120"/>
        <w:rPr>
          <w:b/>
          <w:sz w:val="26"/>
        </w:rPr>
      </w:pPr>
      <w:r w:rsidRPr="000149B3">
        <w:rPr>
          <w:b/>
          <w:sz w:val="26"/>
        </w:rPr>
        <w:tab/>
      </w:r>
      <w:r w:rsidRPr="000149B3">
        <w:rPr>
          <w:b/>
          <w:sz w:val="26"/>
        </w:rPr>
        <w:tab/>
        <w:t>: Phạm Văn B (Ví dụ)</w:t>
      </w:r>
      <w:r w:rsidRPr="000149B3">
        <w:rPr>
          <w:b/>
          <w:sz w:val="26"/>
        </w:rPr>
        <w:tab/>
        <w:t xml:space="preserve">MSSV: </w:t>
      </w:r>
    </w:p>
    <w:p w14:paraId="766518D6" w14:textId="77777777" w:rsidR="00020B5C" w:rsidRPr="00A5138E" w:rsidRDefault="00020B5C" w:rsidP="00231D56">
      <w:pPr>
        <w:tabs>
          <w:tab w:val="left" w:pos="360"/>
          <w:tab w:val="left" w:pos="3240"/>
        </w:tabs>
        <w:spacing w:after="120"/>
        <w:rPr>
          <w:b/>
          <w:sz w:val="26"/>
        </w:rPr>
      </w:pPr>
      <w:r>
        <w:rPr>
          <w:b/>
          <w:sz w:val="26"/>
        </w:rPr>
        <w:tab/>
        <w:t>Số nhóm</w:t>
      </w:r>
      <w:r>
        <w:rPr>
          <w:b/>
          <w:sz w:val="26"/>
        </w:rPr>
        <w:tab/>
        <w:t>: (Xem file Excel để biết số nhóm)</w:t>
      </w:r>
    </w:p>
    <w:p w14:paraId="1F76BFE8" w14:textId="77777777" w:rsidR="00E25C7D" w:rsidRPr="00C578BA" w:rsidRDefault="00E25C7D">
      <w:pPr>
        <w:tabs>
          <w:tab w:val="left" w:pos="1440"/>
          <w:tab w:val="left" w:pos="4680"/>
        </w:tabs>
        <w:rPr>
          <w:b/>
          <w:sz w:val="26"/>
        </w:rPr>
      </w:pPr>
      <w:r w:rsidRPr="00C578BA">
        <w:rPr>
          <w:b/>
          <w:sz w:val="26"/>
        </w:rPr>
        <w:tab/>
      </w:r>
      <w:r w:rsidRPr="00C578BA">
        <w:rPr>
          <w:b/>
          <w:sz w:val="26"/>
        </w:rPr>
        <w:tab/>
        <w:t xml:space="preserve">  </w:t>
      </w:r>
    </w:p>
    <w:p w14:paraId="29ACEBFE" w14:textId="77777777" w:rsidR="00E25C7D" w:rsidRPr="00C578BA" w:rsidRDefault="00E25C7D">
      <w:pPr>
        <w:jc w:val="center"/>
        <w:rPr>
          <w:b/>
          <w:sz w:val="30"/>
        </w:rPr>
      </w:pPr>
    </w:p>
    <w:p w14:paraId="69E63867" w14:textId="77777777" w:rsidR="00E25C7D" w:rsidRPr="00C578BA" w:rsidRDefault="00E25C7D">
      <w:pPr>
        <w:jc w:val="center"/>
        <w:rPr>
          <w:b/>
          <w:sz w:val="32"/>
        </w:rPr>
      </w:pPr>
    </w:p>
    <w:p w14:paraId="400EAC0C" w14:textId="77777777" w:rsidR="00E25C7D" w:rsidRPr="00C578BA" w:rsidRDefault="00E25C7D">
      <w:pPr>
        <w:jc w:val="center"/>
        <w:rPr>
          <w:b/>
          <w:sz w:val="24"/>
        </w:rPr>
      </w:pPr>
    </w:p>
    <w:p w14:paraId="0DEB2007" w14:textId="77777777" w:rsidR="00E25C7D" w:rsidRPr="00C578BA" w:rsidRDefault="00E25C7D">
      <w:pPr>
        <w:jc w:val="center"/>
        <w:rPr>
          <w:b/>
          <w:sz w:val="24"/>
        </w:rPr>
      </w:pPr>
    </w:p>
    <w:p w14:paraId="103873F4" w14:textId="77777777" w:rsidR="00C578BA" w:rsidRPr="00C578BA" w:rsidRDefault="00C578BA">
      <w:pPr>
        <w:jc w:val="center"/>
        <w:rPr>
          <w:b/>
          <w:sz w:val="24"/>
        </w:rPr>
      </w:pPr>
    </w:p>
    <w:p w14:paraId="60C50F16" w14:textId="77777777" w:rsidR="00E25C7D" w:rsidRPr="00C578BA" w:rsidRDefault="00E25C7D">
      <w:pPr>
        <w:jc w:val="center"/>
        <w:rPr>
          <w:b/>
          <w:sz w:val="24"/>
        </w:rPr>
      </w:pPr>
    </w:p>
    <w:p w14:paraId="02E0A8B8" w14:textId="77777777" w:rsidR="00E25C7D" w:rsidRPr="00C578BA" w:rsidRDefault="009F2EBF" w:rsidP="009F2EBF">
      <w:pPr>
        <w:tabs>
          <w:tab w:val="left" w:pos="6180"/>
        </w:tabs>
        <w:rPr>
          <w:b/>
          <w:sz w:val="24"/>
        </w:rPr>
      </w:pPr>
      <w:r>
        <w:rPr>
          <w:b/>
          <w:sz w:val="24"/>
        </w:rPr>
        <w:tab/>
      </w:r>
    </w:p>
    <w:p w14:paraId="7FB559A1" w14:textId="77777777" w:rsidR="00496FDB" w:rsidRDefault="00496FDB">
      <w:pPr>
        <w:jc w:val="center"/>
        <w:rPr>
          <w:b/>
          <w:sz w:val="24"/>
        </w:rPr>
      </w:pPr>
    </w:p>
    <w:p w14:paraId="6B3C7DEF" w14:textId="77777777" w:rsidR="00231D56" w:rsidRDefault="00231D56">
      <w:pPr>
        <w:jc w:val="center"/>
        <w:rPr>
          <w:b/>
          <w:sz w:val="24"/>
        </w:rPr>
      </w:pPr>
    </w:p>
    <w:p w14:paraId="0AB821C1" w14:textId="77777777" w:rsidR="00231D56" w:rsidRPr="00C578BA" w:rsidRDefault="00231D56">
      <w:pPr>
        <w:jc w:val="center"/>
        <w:rPr>
          <w:b/>
          <w:sz w:val="24"/>
        </w:rPr>
      </w:pPr>
    </w:p>
    <w:p w14:paraId="54F39A31" w14:textId="4233790B" w:rsidR="00496FDB" w:rsidRPr="009F2EBF" w:rsidRDefault="00496FDB">
      <w:pPr>
        <w:jc w:val="center"/>
        <w:rPr>
          <w:b/>
          <w:sz w:val="26"/>
          <w:szCs w:val="26"/>
        </w:rPr>
      </w:pPr>
      <w:r w:rsidRPr="009F2EBF">
        <w:rPr>
          <w:b/>
          <w:sz w:val="26"/>
          <w:szCs w:val="26"/>
        </w:rPr>
        <w:t xml:space="preserve">THÁNG </w:t>
      </w:r>
      <w:r w:rsidR="000C3F57">
        <w:rPr>
          <w:b/>
          <w:sz w:val="26"/>
          <w:szCs w:val="26"/>
        </w:rPr>
        <w:t xml:space="preserve"> </w:t>
      </w:r>
      <w:r w:rsidR="004D390F">
        <w:rPr>
          <w:b/>
          <w:sz w:val="26"/>
          <w:szCs w:val="26"/>
        </w:rPr>
        <w:t>06</w:t>
      </w:r>
      <w:r w:rsidR="000C3F57">
        <w:rPr>
          <w:b/>
          <w:sz w:val="26"/>
          <w:szCs w:val="26"/>
        </w:rPr>
        <w:t xml:space="preserve"> / NĂM 202</w:t>
      </w:r>
      <w:r w:rsidR="004D390F">
        <w:rPr>
          <w:b/>
          <w:sz w:val="26"/>
          <w:szCs w:val="26"/>
        </w:rPr>
        <w:t>6</w:t>
      </w:r>
    </w:p>
    <w:sectPr w:rsidR="00496FDB" w:rsidRPr="009F2EBF">
      <w:pgSz w:w="11909" w:h="16834" w:code="9"/>
      <w:pgMar w:top="1134" w:right="1440" w:bottom="113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VNI-Fato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I-Helv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219B"/>
    <w:rsid w:val="000149B3"/>
    <w:rsid w:val="00014CDF"/>
    <w:rsid w:val="00020B5C"/>
    <w:rsid w:val="00030EF5"/>
    <w:rsid w:val="000528B7"/>
    <w:rsid w:val="000A6CF5"/>
    <w:rsid w:val="000C219B"/>
    <w:rsid w:val="000C3F57"/>
    <w:rsid w:val="001479D3"/>
    <w:rsid w:val="00154269"/>
    <w:rsid w:val="00154FC6"/>
    <w:rsid w:val="00231D56"/>
    <w:rsid w:val="00271652"/>
    <w:rsid w:val="002D7CAD"/>
    <w:rsid w:val="0037683C"/>
    <w:rsid w:val="00383980"/>
    <w:rsid w:val="003C258A"/>
    <w:rsid w:val="00423F19"/>
    <w:rsid w:val="00452235"/>
    <w:rsid w:val="0045776F"/>
    <w:rsid w:val="00496FDB"/>
    <w:rsid w:val="004D390F"/>
    <w:rsid w:val="004E6494"/>
    <w:rsid w:val="004F0032"/>
    <w:rsid w:val="004F3169"/>
    <w:rsid w:val="00707842"/>
    <w:rsid w:val="007230E1"/>
    <w:rsid w:val="00733104"/>
    <w:rsid w:val="00746FF0"/>
    <w:rsid w:val="00762BA6"/>
    <w:rsid w:val="007650D2"/>
    <w:rsid w:val="007A0042"/>
    <w:rsid w:val="007F2B80"/>
    <w:rsid w:val="0080205A"/>
    <w:rsid w:val="008232C5"/>
    <w:rsid w:val="00847B55"/>
    <w:rsid w:val="008E3853"/>
    <w:rsid w:val="008F5138"/>
    <w:rsid w:val="00900F87"/>
    <w:rsid w:val="00902A9F"/>
    <w:rsid w:val="009353B0"/>
    <w:rsid w:val="00936E7A"/>
    <w:rsid w:val="0099121D"/>
    <w:rsid w:val="009E562B"/>
    <w:rsid w:val="009F2EBF"/>
    <w:rsid w:val="009F6679"/>
    <w:rsid w:val="009F67FC"/>
    <w:rsid w:val="00A25EA1"/>
    <w:rsid w:val="00A5138E"/>
    <w:rsid w:val="00A829E6"/>
    <w:rsid w:val="00A95C9B"/>
    <w:rsid w:val="00AC4738"/>
    <w:rsid w:val="00AD425F"/>
    <w:rsid w:val="00B742C0"/>
    <w:rsid w:val="00C02C79"/>
    <w:rsid w:val="00C3033A"/>
    <w:rsid w:val="00C578BA"/>
    <w:rsid w:val="00D16CCC"/>
    <w:rsid w:val="00D96FE4"/>
    <w:rsid w:val="00DB0676"/>
    <w:rsid w:val="00E25C7D"/>
    <w:rsid w:val="00E313A2"/>
    <w:rsid w:val="00E42234"/>
    <w:rsid w:val="00F53D4E"/>
    <w:rsid w:val="00F73117"/>
    <w:rsid w:val="00FA335C"/>
    <w:rsid w:val="00FD5F92"/>
    <w:rsid w:val="00FE27A8"/>
    <w:rsid w:val="00FE2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A174A1"/>
  <w15:chartTrackingRefBased/>
  <w15:docId w15:val="{F22D10FC-791F-4DC4-9C91-691CB6CCF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VNI-Times" w:hAnsi="VNI-Times"/>
      <w:b/>
      <w:sz w:val="34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VNI-Fato" w:hAnsi="VNI-Fato"/>
      <w:b/>
      <w:bCs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5776F"/>
    <w:pPr>
      <w:spacing w:before="100" w:beforeAutospacing="1" w:after="100" w:afterAutospacing="1"/>
    </w:pPr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N:\NgocHoa\NGOCHOA\deanlaptrinh\BIA-DAL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BIA-DALT</Template>
  <TotalTime>13</TotalTime>
  <Pages>1</Pages>
  <Words>51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LOTUS</Company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6A</dc:creator>
  <cp:keywords/>
  <cp:lastModifiedBy>CHAU Huynh Thi Mong</cp:lastModifiedBy>
  <cp:revision>18</cp:revision>
  <cp:lastPrinted>2002-03-27T08:24:00Z</cp:lastPrinted>
  <dcterms:created xsi:type="dcterms:W3CDTF">2018-12-03T01:37:00Z</dcterms:created>
  <dcterms:modified xsi:type="dcterms:W3CDTF">2026-05-08T03:05:00Z</dcterms:modified>
</cp:coreProperties>
</file>